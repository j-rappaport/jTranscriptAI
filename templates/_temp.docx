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template.macroEnabledTemplate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DF861" w14:textId="3FD741E1" w:rsidR="005F7B4B" w:rsidRDefault="00F50088" w:rsidP="006E4FE3">
      <w:pPr>
        <w:spacing w:line="456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(</w:t>
      </w:r>
      <w:r w:rsidR="006E4FE3">
        <w:rPr>
          <w:rFonts w:ascii="Courier New" w:hAnsi="Courier New" w:cs="Courier New"/>
          <w:sz w:val="24"/>
          <w:szCs w:val="24"/>
        </w:rPr>
        <w:t xml:space="preserve">Volume X, </w:t>
      </w:r>
      <w:proofErr w:type="spellStart"/>
      <w:r w:rsidR="006E4FE3">
        <w:rPr>
          <w:rFonts w:ascii="Courier New" w:hAnsi="Courier New" w:cs="Courier New"/>
          <w:sz w:val="24"/>
          <w:szCs w:val="24"/>
        </w:rPr>
        <w:t>XXday</w:t>
      </w:r>
      <w:proofErr w:type="spellEnd"/>
      <w:r w:rsidR="006E4FE3">
        <w:rPr>
          <w:rFonts w:ascii="Courier New" w:hAnsi="Courier New" w:cs="Courier New"/>
          <w:sz w:val="24"/>
          <w:szCs w:val="24"/>
        </w:rPr>
        <w:t xml:space="preserve">, XX, XX, XXXX, </w:t>
      </w:r>
      <w:proofErr w:type="gramStart"/>
      <w:r w:rsidR="006E4FE3">
        <w:rPr>
          <w:rFonts w:ascii="Courier New" w:hAnsi="Courier New" w:cs="Courier New"/>
          <w:sz w:val="24"/>
          <w:szCs w:val="24"/>
        </w:rPr>
        <w:t>X:XX</w:t>
      </w:r>
      <w:proofErr w:type="gramEnd"/>
      <w:r w:rsidR="006E4FE3">
        <w:rPr>
          <w:rFonts w:ascii="Courier New" w:hAnsi="Courier New" w:cs="Courier New"/>
          <w:sz w:val="24"/>
          <w:szCs w:val="24"/>
        </w:rPr>
        <w:t xml:space="preserve"> a.m.)</w:t>
      </w:r>
    </w:p>
    <w:p w14:paraId="5B8E5384" w14:textId="77777777" w:rsidR="006E4FE3" w:rsidRDefault="006E4FE3" w:rsidP="006E4FE3">
      <w:pPr>
        <w:spacing w:line="456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6E4FE3">
        <w:rPr>
          <w:rFonts w:ascii="Courier New" w:hAnsi="Courier New" w:cs="Courier New"/>
          <w:sz w:val="24"/>
          <w:szCs w:val="24"/>
          <w:u w:val="single"/>
        </w:rPr>
        <w:t>P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4FE3">
        <w:rPr>
          <w:rFonts w:ascii="Courier New" w:hAnsi="Courier New" w:cs="Courier New"/>
          <w:sz w:val="24"/>
          <w:szCs w:val="24"/>
          <w:u w:val="single"/>
        </w:rPr>
        <w:t>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4FE3">
        <w:rPr>
          <w:rFonts w:ascii="Courier New" w:hAnsi="Courier New" w:cs="Courier New"/>
          <w:sz w:val="24"/>
          <w:szCs w:val="24"/>
          <w:u w:val="single"/>
        </w:rPr>
        <w:softHyphen/>
      </w:r>
      <w:r w:rsidRPr="006E4FE3">
        <w:rPr>
          <w:rFonts w:ascii="Courier New" w:hAnsi="Courier New" w:cs="Courier New"/>
          <w:sz w:val="24"/>
          <w:szCs w:val="24"/>
          <w:u w:val="single"/>
        </w:rPr>
        <w:softHyphen/>
        <w:t>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4FE3">
        <w:rPr>
          <w:rFonts w:ascii="Courier New" w:hAnsi="Courier New" w:cs="Courier New"/>
          <w:sz w:val="24"/>
          <w:szCs w:val="24"/>
          <w:u w:val="single"/>
        </w:rPr>
        <w:t>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4FE3">
        <w:rPr>
          <w:rFonts w:ascii="Courier New" w:hAnsi="Courier New" w:cs="Courier New"/>
          <w:sz w:val="24"/>
          <w:szCs w:val="24"/>
          <w:u w:val="single"/>
        </w:rPr>
        <w:t>E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E4FE3">
        <w:rPr>
          <w:rFonts w:ascii="Courier New" w:hAnsi="Courier New" w:cs="Courier New"/>
          <w:sz w:val="24"/>
          <w:szCs w:val="24"/>
          <w:u w:val="single"/>
        </w:rPr>
        <w:t>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6E4FE3">
        <w:rPr>
          <w:rFonts w:ascii="Courier New" w:hAnsi="Courier New" w:cs="Courier New"/>
          <w:sz w:val="24"/>
          <w:szCs w:val="24"/>
          <w:u w:val="single"/>
        </w:rPr>
        <w:t>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4FE3">
        <w:rPr>
          <w:rFonts w:ascii="Courier New" w:hAnsi="Courier New" w:cs="Courier New"/>
          <w:sz w:val="24"/>
          <w:szCs w:val="24"/>
          <w:u w:val="single"/>
        </w:rPr>
        <w:t>I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4FE3">
        <w:rPr>
          <w:rFonts w:ascii="Courier New" w:hAnsi="Courier New" w:cs="Courier New"/>
          <w:sz w:val="24"/>
          <w:szCs w:val="24"/>
          <w:u w:val="single"/>
        </w:rPr>
        <w:t>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4FE3">
        <w:rPr>
          <w:rFonts w:ascii="Courier New" w:hAnsi="Courier New" w:cs="Courier New"/>
          <w:sz w:val="24"/>
          <w:szCs w:val="24"/>
          <w:u w:val="single"/>
        </w:rPr>
        <w:t>G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E4FE3">
        <w:rPr>
          <w:rFonts w:ascii="Courier New" w:hAnsi="Courier New" w:cs="Courier New"/>
          <w:sz w:val="24"/>
          <w:szCs w:val="24"/>
          <w:u w:val="single"/>
        </w:rPr>
        <w:t>S</w:t>
      </w:r>
    </w:p>
    <w:p w14:paraId="7E26C438" w14:textId="77777777" w:rsidR="006E4FE3" w:rsidRDefault="006E4FE3" w:rsidP="006E4FE3">
      <w:pPr>
        <w:spacing w:line="456" w:lineRule="auto"/>
        <w:ind w:left="144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Whereupon,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the following proceedings were </w:t>
      </w:r>
    </w:p>
    <w:p w14:paraId="30428D4F" w14:textId="77777777" w:rsidR="006E4FE3" w:rsidRDefault="006E4FE3" w:rsidP="006E4FE3">
      <w:pPr>
        <w:spacing w:line="456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held in open court:)</w:t>
      </w:r>
    </w:p>
    <w:p w14:paraId="53F28311" w14:textId="22F409F9" w:rsidR="006E4FE3" w:rsidRPr="006E4FE3" w:rsidRDefault="006E4FE3" w:rsidP="000919C1">
      <w:pPr>
        <w:spacing w:before="240" w:line="456" w:lineRule="auto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THE COUR</w:t>
      </w:r>
      <w:r w:rsidR="00C10CD3">
        <w:rPr>
          <w:rFonts w:ascii="Courier New" w:hAnsi="Courier New" w:cs="Courier New"/>
          <w:sz w:val="24"/>
          <w:szCs w:val="24"/>
        </w:rPr>
        <w:t>T:</w:t>
      </w:r>
    </w:p>
    <w:p w14:paraId="199B01D0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6AA14BD9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48E7A204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793F59A7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0E5F5295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79EFDBCB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01CFE765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1FECCFDB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5AEEC6F2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15532036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3107797B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06CC3090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626FC5B9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750139FF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4B1AEC23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62E1E855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0F9AFB1E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47A07980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726207E7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35D6120B" w14:textId="77777777" w:rsidR="002A7CA3" w:rsidRPr="0032616B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707F03D7" w14:textId="77777777" w:rsidR="0032616B" w:rsidRP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53C332C2" w14:textId="77777777" w:rsidR="002A7CA3" w:rsidRDefault="002A7CA3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027F2CCC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63E64C4C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1509F6AD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3A490704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1E9EF8D3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53BC7E5C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014862BF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5100EC43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2B74ACFF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361D6BBC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21BACE82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16912872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59C9615F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1DA9700D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083C63D7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0FCEDCAA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0DF42A05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6AFCC77F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7E7E507D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4EE2C744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6D035F48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356B365B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6D111BCB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446439AD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5405704C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6FB1F444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18F4BAAF" w14:textId="77777777" w:rsid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p w14:paraId="7FAA874A" w14:textId="77777777" w:rsidR="0032616B" w:rsidRPr="0032616B" w:rsidRDefault="0032616B" w:rsidP="0032616B">
      <w:pPr>
        <w:spacing w:line="456" w:lineRule="auto"/>
        <w:rPr>
          <w:rFonts w:ascii="Courier New" w:hAnsi="Courier New" w:cs="Courier New"/>
          <w:sz w:val="24"/>
          <w:szCs w:val="24"/>
        </w:rPr>
      </w:pPr>
    </w:p>
    <w:sectPr w:rsidR="0032616B" w:rsidRPr="0032616B" w:rsidSect="0032616B">
      <w:headerReference w:type="default" r:id="rId8"/>
      <w:footerReference w:type="even" r:id="rId9"/>
      <w:footnotePr>
        <w:numRestart w:val="eachSect"/>
      </w:footnotePr>
      <w:endnotePr>
        <w:numFmt w:val="decimal"/>
      </w:endnotePr>
      <w:pgSz w:w="12240" w:h="15840" w:code="1"/>
      <w:pgMar w:top="1440" w:right="1800" w:bottom="1440" w:left="1800" w:header="576" w:footer="355" w:gutter="0"/>
      <w:pgBorders>
        <w:top w:val="single" w:sz="4" w:space="15" w:color="auto"/>
        <w:left w:val="single" w:sz="4" w:space="4" w:color="auto"/>
        <w:bottom w:val="single" w:sz="4" w:space="25" w:color="auto"/>
        <w:right w:val="single" w:sz="4" w:space="4" w:color="auto"/>
      </w:pgBorders>
      <w:lnNumType w:countBy="1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37767" w14:textId="77777777" w:rsidR="004C3CC8" w:rsidRDefault="004C3CC8">
      <w:pPr>
        <w:rPr>
          <w:rFonts w:ascii="Courier New" w:hAnsi="Courier New"/>
          <w:sz w:val="24"/>
        </w:rPr>
      </w:pPr>
      <w:r>
        <w:separator/>
      </w:r>
    </w:p>
  </w:endnote>
  <w:endnote w:type="continuationSeparator" w:id="0">
    <w:p w14:paraId="1FF8E7C9" w14:textId="77777777" w:rsidR="004C3CC8" w:rsidRDefault="004C3CC8">
      <w:pPr>
        <w:rPr>
          <w:rFonts w:ascii="Courier New" w:hAnsi="Courier New"/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36888" w14:textId="77777777" w:rsidR="00D17DC9" w:rsidRDefault="00D17D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14:paraId="177E2484" w14:textId="77777777" w:rsidR="00D17DC9" w:rsidRDefault="00D17D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B6ED8" w14:textId="77777777" w:rsidR="004C3CC8" w:rsidRDefault="004C3CC8">
      <w:pPr>
        <w:rPr>
          <w:rFonts w:ascii="Courier New" w:hAnsi="Courier New"/>
          <w:sz w:val="24"/>
        </w:rPr>
      </w:pPr>
      <w:r>
        <w:separator/>
      </w:r>
    </w:p>
  </w:footnote>
  <w:footnote w:type="continuationSeparator" w:id="0">
    <w:p w14:paraId="1C9233C9" w14:textId="77777777" w:rsidR="004C3CC8" w:rsidRDefault="004C3CC8">
      <w:pPr>
        <w:rPr>
          <w:rFonts w:ascii="Courier New" w:hAnsi="Courier New"/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4B20F" w14:textId="77777777" w:rsidR="00D17DC9" w:rsidRDefault="00D17DC9">
    <w:pPr>
      <w:pStyle w:val="Header"/>
      <w:tabs>
        <w:tab w:val="clear" w:pos="8640"/>
        <w:tab w:val="right" w:pos="9180"/>
      </w:tabs>
      <w:rPr>
        <w:rFonts w:ascii="Courier New" w:hAnsi="Courier New"/>
        <w:sz w:val="24"/>
      </w:rPr>
    </w:pPr>
    <w:r>
      <w:rPr>
        <w:rFonts w:ascii="Courier New" w:hAnsi="Courier New"/>
        <w:b/>
        <w:sz w:val="24"/>
      </w:rPr>
      <w:tab/>
    </w:r>
    <w:r>
      <w:rPr>
        <w:rFonts w:ascii="Courier New" w:hAnsi="Courier New"/>
        <w:b/>
        <w:sz w:val="24"/>
      </w:rPr>
      <w:tab/>
    </w:r>
    <w:r>
      <w:rPr>
        <w:rStyle w:val="PageNumber"/>
        <w:rFonts w:ascii="Courier New" w:hAnsi="Courier New"/>
        <w:sz w:val="24"/>
      </w:rPr>
      <w:fldChar w:fldCharType="begin"/>
    </w:r>
    <w:r>
      <w:rPr>
        <w:rStyle w:val="PageNumber"/>
        <w:rFonts w:ascii="Courier New" w:hAnsi="Courier New"/>
        <w:sz w:val="24"/>
      </w:rPr>
      <w:instrText xml:space="preserve"> PAGE </w:instrText>
    </w:r>
    <w:r>
      <w:rPr>
        <w:rStyle w:val="PageNumber"/>
        <w:rFonts w:ascii="Courier New" w:hAnsi="Courier New"/>
        <w:sz w:val="24"/>
      </w:rPr>
      <w:fldChar w:fldCharType="separate"/>
    </w:r>
    <w:r w:rsidR="00AA77D8">
      <w:rPr>
        <w:rStyle w:val="PageNumber"/>
        <w:rFonts w:ascii="Courier New" w:hAnsi="Courier New"/>
        <w:noProof/>
        <w:sz w:val="24"/>
      </w:rPr>
      <w:t>3</w:t>
    </w:r>
    <w:r>
      <w:rPr>
        <w:rStyle w:val="PageNumber"/>
        <w:rFonts w:ascii="Courier New" w:hAnsi="Courier New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957A3"/>
    <w:multiLevelType w:val="hybridMultilevel"/>
    <w:tmpl w:val="3D20425C"/>
    <w:lvl w:ilvl="0" w:tplc="C4E8AF0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B6613"/>
    <w:multiLevelType w:val="hybridMultilevel"/>
    <w:tmpl w:val="8BF22CF0"/>
    <w:lvl w:ilvl="0" w:tplc="1FF2FEC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 w:hint="default"/>
      </w:rPr>
    </w:lvl>
    <w:lvl w:ilvl="1" w:tplc="8304CE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15617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5E8F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CA2C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F1015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34D9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FA4E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1A48F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013029">
    <w:abstractNumId w:val="1"/>
  </w:num>
  <w:num w:numId="2" w16cid:durableId="77282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footnotePr>
    <w:numRestart w:val="eachSect"/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88"/>
    <w:rsid w:val="00010592"/>
    <w:rsid w:val="000122E1"/>
    <w:rsid w:val="0001319D"/>
    <w:rsid w:val="00020FBB"/>
    <w:rsid w:val="000233BD"/>
    <w:rsid w:val="000269D7"/>
    <w:rsid w:val="000316A3"/>
    <w:rsid w:val="0003498E"/>
    <w:rsid w:val="00037C1F"/>
    <w:rsid w:val="00041AEA"/>
    <w:rsid w:val="00043F42"/>
    <w:rsid w:val="00047DA5"/>
    <w:rsid w:val="0005054A"/>
    <w:rsid w:val="00053AAB"/>
    <w:rsid w:val="00054A7D"/>
    <w:rsid w:val="0005531B"/>
    <w:rsid w:val="00057C94"/>
    <w:rsid w:val="00060FE4"/>
    <w:rsid w:val="00065C4E"/>
    <w:rsid w:val="00066048"/>
    <w:rsid w:val="00066552"/>
    <w:rsid w:val="00071A4B"/>
    <w:rsid w:val="000720BC"/>
    <w:rsid w:val="00072275"/>
    <w:rsid w:val="000722D8"/>
    <w:rsid w:val="00073412"/>
    <w:rsid w:val="00074150"/>
    <w:rsid w:val="00076707"/>
    <w:rsid w:val="00080A5B"/>
    <w:rsid w:val="0008187B"/>
    <w:rsid w:val="000905F2"/>
    <w:rsid w:val="00090B7E"/>
    <w:rsid w:val="000919C1"/>
    <w:rsid w:val="00092532"/>
    <w:rsid w:val="00097AC8"/>
    <w:rsid w:val="000A002A"/>
    <w:rsid w:val="000A3C7E"/>
    <w:rsid w:val="000A6691"/>
    <w:rsid w:val="000A6E50"/>
    <w:rsid w:val="000B2F87"/>
    <w:rsid w:val="000B51F2"/>
    <w:rsid w:val="000C386E"/>
    <w:rsid w:val="000D0161"/>
    <w:rsid w:val="000E42C6"/>
    <w:rsid w:val="000E7A47"/>
    <w:rsid w:val="000E7E65"/>
    <w:rsid w:val="000F645D"/>
    <w:rsid w:val="00103D61"/>
    <w:rsid w:val="00104E51"/>
    <w:rsid w:val="0010673B"/>
    <w:rsid w:val="00113427"/>
    <w:rsid w:val="00113A6F"/>
    <w:rsid w:val="0011488D"/>
    <w:rsid w:val="00127F35"/>
    <w:rsid w:val="00130CD5"/>
    <w:rsid w:val="0013263D"/>
    <w:rsid w:val="00146DBC"/>
    <w:rsid w:val="00147B89"/>
    <w:rsid w:val="00152601"/>
    <w:rsid w:val="00152890"/>
    <w:rsid w:val="00162A8C"/>
    <w:rsid w:val="00162C5F"/>
    <w:rsid w:val="00164A87"/>
    <w:rsid w:val="001741B8"/>
    <w:rsid w:val="00174394"/>
    <w:rsid w:val="0017540C"/>
    <w:rsid w:val="00176289"/>
    <w:rsid w:val="0018354D"/>
    <w:rsid w:val="0018368A"/>
    <w:rsid w:val="00183EE3"/>
    <w:rsid w:val="00184388"/>
    <w:rsid w:val="00190D85"/>
    <w:rsid w:val="0019594D"/>
    <w:rsid w:val="001A1E03"/>
    <w:rsid w:val="001A3870"/>
    <w:rsid w:val="001A6281"/>
    <w:rsid w:val="001B0E08"/>
    <w:rsid w:val="001B27B2"/>
    <w:rsid w:val="001B650D"/>
    <w:rsid w:val="001C204F"/>
    <w:rsid w:val="001C288C"/>
    <w:rsid w:val="001C5C73"/>
    <w:rsid w:val="001C7AE7"/>
    <w:rsid w:val="001D0B70"/>
    <w:rsid w:val="001D1DBF"/>
    <w:rsid w:val="001D727A"/>
    <w:rsid w:val="001E48DB"/>
    <w:rsid w:val="001E5DE8"/>
    <w:rsid w:val="001E6271"/>
    <w:rsid w:val="001E663D"/>
    <w:rsid w:val="001F1B2A"/>
    <w:rsid w:val="0020318F"/>
    <w:rsid w:val="0020357C"/>
    <w:rsid w:val="00204D90"/>
    <w:rsid w:val="00206576"/>
    <w:rsid w:val="00210FAD"/>
    <w:rsid w:val="002145CE"/>
    <w:rsid w:val="00214B41"/>
    <w:rsid w:val="00221AFA"/>
    <w:rsid w:val="00221E41"/>
    <w:rsid w:val="00222FF7"/>
    <w:rsid w:val="00224F21"/>
    <w:rsid w:val="00232BAE"/>
    <w:rsid w:val="002347EF"/>
    <w:rsid w:val="00240001"/>
    <w:rsid w:val="00247EC0"/>
    <w:rsid w:val="0025286C"/>
    <w:rsid w:val="00257371"/>
    <w:rsid w:val="00260927"/>
    <w:rsid w:val="00260BFD"/>
    <w:rsid w:val="00261CD4"/>
    <w:rsid w:val="00262940"/>
    <w:rsid w:val="00270A8C"/>
    <w:rsid w:val="00270ABA"/>
    <w:rsid w:val="00270ADE"/>
    <w:rsid w:val="002714AE"/>
    <w:rsid w:val="00276177"/>
    <w:rsid w:val="00280AB2"/>
    <w:rsid w:val="00280B04"/>
    <w:rsid w:val="00280D43"/>
    <w:rsid w:val="00287E04"/>
    <w:rsid w:val="00290160"/>
    <w:rsid w:val="00292D57"/>
    <w:rsid w:val="002A7CA3"/>
    <w:rsid w:val="002B04E2"/>
    <w:rsid w:val="002B6437"/>
    <w:rsid w:val="002B64F1"/>
    <w:rsid w:val="002D1312"/>
    <w:rsid w:val="002D3C03"/>
    <w:rsid w:val="002E187E"/>
    <w:rsid w:val="002F3754"/>
    <w:rsid w:val="002F3FD1"/>
    <w:rsid w:val="002F6857"/>
    <w:rsid w:val="00301BC3"/>
    <w:rsid w:val="00302959"/>
    <w:rsid w:val="0030348A"/>
    <w:rsid w:val="003116CD"/>
    <w:rsid w:val="003128A8"/>
    <w:rsid w:val="00312B19"/>
    <w:rsid w:val="003137B8"/>
    <w:rsid w:val="00315D7C"/>
    <w:rsid w:val="00320F8B"/>
    <w:rsid w:val="0032194F"/>
    <w:rsid w:val="00322B2D"/>
    <w:rsid w:val="003248E8"/>
    <w:rsid w:val="0032616B"/>
    <w:rsid w:val="003279E0"/>
    <w:rsid w:val="00333770"/>
    <w:rsid w:val="00346EA8"/>
    <w:rsid w:val="00351455"/>
    <w:rsid w:val="00351825"/>
    <w:rsid w:val="00352116"/>
    <w:rsid w:val="00353635"/>
    <w:rsid w:val="00364C37"/>
    <w:rsid w:val="00366E21"/>
    <w:rsid w:val="003676A3"/>
    <w:rsid w:val="00370D28"/>
    <w:rsid w:val="00373A23"/>
    <w:rsid w:val="00375F8C"/>
    <w:rsid w:val="003767F1"/>
    <w:rsid w:val="003808AF"/>
    <w:rsid w:val="00381041"/>
    <w:rsid w:val="003813BD"/>
    <w:rsid w:val="00382AE8"/>
    <w:rsid w:val="0038308D"/>
    <w:rsid w:val="00384C8D"/>
    <w:rsid w:val="003855D2"/>
    <w:rsid w:val="00391152"/>
    <w:rsid w:val="003925D4"/>
    <w:rsid w:val="003930FE"/>
    <w:rsid w:val="00393938"/>
    <w:rsid w:val="00396C56"/>
    <w:rsid w:val="003A10CA"/>
    <w:rsid w:val="003A1215"/>
    <w:rsid w:val="003A1A51"/>
    <w:rsid w:val="003B09C9"/>
    <w:rsid w:val="003B30D7"/>
    <w:rsid w:val="003C4211"/>
    <w:rsid w:val="003C4B1A"/>
    <w:rsid w:val="003D78BA"/>
    <w:rsid w:val="003E1393"/>
    <w:rsid w:val="003E3C69"/>
    <w:rsid w:val="003E3D11"/>
    <w:rsid w:val="003E4F31"/>
    <w:rsid w:val="003E5CE6"/>
    <w:rsid w:val="003E6D0D"/>
    <w:rsid w:val="003E7EF5"/>
    <w:rsid w:val="003F371B"/>
    <w:rsid w:val="00403CC9"/>
    <w:rsid w:val="0040733B"/>
    <w:rsid w:val="004109E5"/>
    <w:rsid w:val="00413BB6"/>
    <w:rsid w:val="004156BC"/>
    <w:rsid w:val="004164F7"/>
    <w:rsid w:val="004221B9"/>
    <w:rsid w:val="00424703"/>
    <w:rsid w:val="004321F1"/>
    <w:rsid w:val="004330A8"/>
    <w:rsid w:val="00433324"/>
    <w:rsid w:val="00437C1D"/>
    <w:rsid w:val="00437E55"/>
    <w:rsid w:val="00440474"/>
    <w:rsid w:val="004414D5"/>
    <w:rsid w:val="004424B1"/>
    <w:rsid w:val="00443C4B"/>
    <w:rsid w:val="00443E05"/>
    <w:rsid w:val="004455B1"/>
    <w:rsid w:val="004464E4"/>
    <w:rsid w:val="00450D42"/>
    <w:rsid w:val="00461AB5"/>
    <w:rsid w:val="00463AF1"/>
    <w:rsid w:val="004656C4"/>
    <w:rsid w:val="00470CDF"/>
    <w:rsid w:val="00473923"/>
    <w:rsid w:val="004757C5"/>
    <w:rsid w:val="00483F37"/>
    <w:rsid w:val="00492D0A"/>
    <w:rsid w:val="004944D2"/>
    <w:rsid w:val="004A0A4A"/>
    <w:rsid w:val="004A1192"/>
    <w:rsid w:val="004A6E3B"/>
    <w:rsid w:val="004B14F0"/>
    <w:rsid w:val="004B2B3E"/>
    <w:rsid w:val="004B4D81"/>
    <w:rsid w:val="004B6C1E"/>
    <w:rsid w:val="004C12C3"/>
    <w:rsid w:val="004C24EB"/>
    <w:rsid w:val="004C3CC8"/>
    <w:rsid w:val="004C3F84"/>
    <w:rsid w:val="004D12E9"/>
    <w:rsid w:val="004D3614"/>
    <w:rsid w:val="004D487A"/>
    <w:rsid w:val="004D5153"/>
    <w:rsid w:val="004E26F6"/>
    <w:rsid w:val="004E30ED"/>
    <w:rsid w:val="004E3BE2"/>
    <w:rsid w:val="004F086E"/>
    <w:rsid w:val="004F2D41"/>
    <w:rsid w:val="004F5AAF"/>
    <w:rsid w:val="004F67BA"/>
    <w:rsid w:val="00500A05"/>
    <w:rsid w:val="00503B08"/>
    <w:rsid w:val="0050479F"/>
    <w:rsid w:val="0050560A"/>
    <w:rsid w:val="0051067E"/>
    <w:rsid w:val="00514BC4"/>
    <w:rsid w:val="00516B8D"/>
    <w:rsid w:val="00516CC0"/>
    <w:rsid w:val="00517554"/>
    <w:rsid w:val="00527472"/>
    <w:rsid w:val="00532A16"/>
    <w:rsid w:val="00541EB4"/>
    <w:rsid w:val="00543124"/>
    <w:rsid w:val="00543913"/>
    <w:rsid w:val="00545348"/>
    <w:rsid w:val="00547A7B"/>
    <w:rsid w:val="00551980"/>
    <w:rsid w:val="0055491F"/>
    <w:rsid w:val="00563310"/>
    <w:rsid w:val="0057235D"/>
    <w:rsid w:val="0057254B"/>
    <w:rsid w:val="0057458A"/>
    <w:rsid w:val="0057690C"/>
    <w:rsid w:val="00594F4D"/>
    <w:rsid w:val="005A4512"/>
    <w:rsid w:val="005B0C49"/>
    <w:rsid w:val="005B2AC9"/>
    <w:rsid w:val="005B3811"/>
    <w:rsid w:val="005B4633"/>
    <w:rsid w:val="005B7E70"/>
    <w:rsid w:val="005C03D7"/>
    <w:rsid w:val="005C1224"/>
    <w:rsid w:val="005C14E1"/>
    <w:rsid w:val="005E0334"/>
    <w:rsid w:val="005E091F"/>
    <w:rsid w:val="005E2092"/>
    <w:rsid w:val="005F0943"/>
    <w:rsid w:val="005F18EB"/>
    <w:rsid w:val="005F2294"/>
    <w:rsid w:val="005F3259"/>
    <w:rsid w:val="005F4D94"/>
    <w:rsid w:val="005F73EC"/>
    <w:rsid w:val="005F74D8"/>
    <w:rsid w:val="005F7B4B"/>
    <w:rsid w:val="006008FE"/>
    <w:rsid w:val="00601C9D"/>
    <w:rsid w:val="006028EA"/>
    <w:rsid w:val="006058C0"/>
    <w:rsid w:val="006069D8"/>
    <w:rsid w:val="00607A18"/>
    <w:rsid w:val="0061660D"/>
    <w:rsid w:val="00617922"/>
    <w:rsid w:val="006214EF"/>
    <w:rsid w:val="00621ADA"/>
    <w:rsid w:val="0062509E"/>
    <w:rsid w:val="00630B7A"/>
    <w:rsid w:val="006347D9"/>
    <w:rsid w:val="0063484B"/>
    <w:rsid w:val="00636A91"/>
    <w:rsid w:val="00637DFF"/>
    <w:rsid w:val="00652963"/>
    <w:rsid w:val="00661BF9"/>
    <w:rsid w:val="00665866"/>
    <w:rsid w:val="00670C9D"/>
    <w:rsid w:val="00672321"/>
    <w:rsid w:val="0067283A"/>
    <w:rsid w:val="00673019"/>
    <w:rsid w:val="00676FCD"/>
    <w:rsid w:val="00680C97"/>
    <w:rsid w:val="006834EA"/>
    <w:rsid w:val="006846B6"/>
    <w:rsid w:val="00687AC5"/>
    <w:rsid w:val="00687EE3"/>
    <w:rsid w:val="006A32F1"/>
    <w:rsid w:val="006A339F"/>
    <w:rsid w:val="006A4869"/>
    <w:rsid w:val="006B04EA"/>
    <w:rsid w:val="006B0850"/>
    <w:rsid w:val="006B70C8"/>
    <w:rsid w:val="006B7326"/>
    <w:rsid w:val="006C2DCE"/>
    <w:rsid w:val="006C3F8F"/>
    <w:rsid w:val="006C5387"/>
    <w:rsid w:val="006D11F4"/>
    <w:rsid w:val="006D2211"/>
    <w:rsid w:val="006D2E5C"/>
    <w:rsid w:val="006D43C9"/>
    <w:rsid w:val="006D48E4"/>
    <w:rsid w:val="006D5439"/>
    <w:rsid w:val="006E0A96"/>
    <w:rsid w:val="006E1816"/>
    <w:rsid w:val="006E3A8B"/>
    <w:rsid w:val="006E4FE3"/>
    <w:rsid w:val="006F524B"/>
    <w:rsid w:val="0070124E"/>
    <w:rsid w:val="0070300B"/>
    <w:rsid w:val="007048A4"/>
    <w:rsid w:val="007057A1"/>
    <w:rsid w:val="00710017"/>
    <w:rsid w:val="00712B83"/>
    <w:rsid w:val="00727E9D"/>
    <w:rsid w:val="007327F0"/>
    <w:rsid w:val="007334AA"/>
    <w:rsid w:val="00734C6C"/>
    <w:rsid w:val="007364BE"/>
    <w:rsid w:val="00736878"/>
    <w:rsid w:val="00743D19"/>
    <w:rsid w:val="007448C3"/>
    <w:rsid w:val="0074587F"/>
    <w:rsid w:val="00754EE6"/>
    <w:rsid w:val="00765D2B"/>
    <w:rsid w:val="00765EB3"/>
    <w:rsid w:val="00770356"/>
    <w:rsid w:val="007716D1"/>
    <w:rsid w:val="00773BB8"/>
    <w:rsid w:val="00774175"/>
    <w:rsid w:val="00776AC7"/>
    <w:rsid w:val="00780B17"/>
    <w:rsid w:val="007817F4"/>
    <w:rsid w:val="00781F71"/>
    <w:rsid w:val="00786881"/>
    <w:rsid w:val="00791273"/>
    <w:rsid w:val="0079503F"/>
    <w:rsid w:val="0079525F"/>
    <w:rsid w:val="007A0305"/>
    <w:rsid w:val="007A5A87"/>
    <w:rsid w:val="007A6985"/>
    <w:rsid w:val="007B0B2C"/>
    <w:rsid w:val="007B12AF"/>
    <w:rsid w:val="007B1DAB"/>
    <w:rsid w:val="007B35EE"/>
    <w:rsid w:val="007C01EE"/>
    <w:rsid w:val="007C1835"/>
    <w:rsid w:val="007C1DB1"/>
    <w:rsid w:val="007C2D45"/>
    <w:rsid w:val="007C3C6B"/>
    <w:rsid w:val="007C5D54"/>
    <w:rsid w:val="007D106E"/>
    <w:rsid w:val="007D1BC6"/>
    <w:rsid w:val="007E3F97"/>
    <w:rsid w:val="007E7FE7"/>
    <w:rsid w:val="0080128C"/>
    <w:rsid w:val="00801D73"/>
    <w:rsid w:val="00803F44"/>
    <w:rsid w:val="00804323"/>
    <w:rsid w:val="008052FA"/>
    <w:rsid w:val="00805E3C"/>
    <w:rsid w:val="00814725"/>
    <w:rsid w:val="00815EBC"/>
    <w:rsid w:val="00816C0F"/>
    <w:rsid w:val="00821FCE"/>
    <w:rsid w:val="00835593"/>
    <w:rsid w:val="008402FC"/>
    <w:rsid w:val="00843438"/>
    <w:rsid w:val="0084494A"/>
    <w:rsid w:val="008511BE"/>
    <w:rsid w:val="00852B7C"/>
    <w:rsid w:val="008609CB"/>
    <w:rsid w:val="00873A43"/>
    <w:rsid w:val="00873BB4"/>
    <w:rsid w:val="00885202"/>
    <w:rsid w:val="0089068C"/>
    <w:rsid w:val="008A4AAE"/>
    <w:rsid w:val="008A7D51"/>
    <w:rsid w:val="008B31C8"/>
    <w:rsid w:val="008B62E0"/>
    <w:rsid w:val="008C6071"/>
    <w:rsid w:val="008C7E32"/>
    <w:rsid w:val="008D0C61"/>
    <w:rsid w:val="008D2BA0"/>
    <w:rsid w:val="008D50F2"/>
    <w:rsid w:val="008D78B4"/>
    <w:rsid w:val="008E0197"/>
    <w:rsid w:val="008E2BDE"/>
    <w:rsid w:val="008E5974"/>
    <w:rsid w:val="008E5C6D"/>
    <w:rsid w:val="008F1D35"/>
    <w:rsid w:val="008F51AC"/>
    <w:rsid w:val="00902FF5"/>
    <w:rsid w:val="0090793C"/>
    <w:rsid w:val="00912034"/>
    <w:rsid w:val="00913682"/>
    <w:rsid w:val="00914394"/>
    <w:rsid w:val="0091685B"/>
    <w:rsid w:val="00921EFD"/>
    <w:rsid w:val="00922342"/>
    <w:rsid w:val="00924380"/>
    <w:rsid w:val="00924CEE"/>
    <w:rsid w:val="00927009"/>
    <w:rsid w:val="009334BC"/>
    <w:rsid w:val="00936EF1"/>
    <w:rsid w:val="00940596"/>
    <w:rsid w:val="00941972"/>
    <w:rsid w:val="009471FA"/>
    <w:rsid w:val="00947D5C"/>
    <w:rsid w:val="009509B9"/>
    <w:rsid w:val="0095456B"/>
    <w:rsid w:val="00960D6B"/>
    <w:rsid w:val="00960ED3"/>
    <w:rsid w:val="0096495A"/>
    <w:rsid w:val="00967254"/>
    <w:rsid w:val="00971755"/>
    <w:rsid w:val="009730F8"/>
    <w:rsid w:val="009812F7"/>
    <w:rsid w:val="00982196"/>
    <w:rsid w:val="00983538"/>
    <w:rsid w:val="009855F3"/>
    <w:rsid w:val="00985D5E"/>
    <w:rsid w:val="00986FD1"/>
    <w:rsid w:val="00991B8A"/>
    <w:rsid w:val="00991CA0"/>
    <w:rsid w:val="00996E1B"/>
    <w:rsid w:val="009975AE"/>
    <w:rsid w:val="009A24D9"/>
    <w:rsid w:val="009A3196"/>
    <w:rsid w:val="009A4F1C"/>
    <w:rsid w:val="009A6499"/>
    <w:rsid w:val="009A6EE4"/>
    <w:rsid w:val="009B1686"/>
    <w:rsid w:val="009B42B4"/>
    <w:rsid w:val="009B6DB3"/>
    <w:rsid w:val="009C143D"/>
    <w:rsid w:val="009C3E4F"/>
    <w:rsid w:val="009C50A7"/>
    <w:rsid w:val="009C6908"/>
    <w:rsid w:val="009C6B80"/>
    <w:rsid w:val="009D0445"/>
    <w:rsid w:val="009D0CFC"/>
    <w:rsid w:val="009D38A4"/>
    <w:rsid w:val="009D537C"/>
    <w:rsid w:val="009D7AEA"/>
    <w:rsid w:val="009E21DF"/>
    <w:rsid w:val="009E400F"/>
    <w:rsid w:val="009F5B74"/>
    <w:rsid w:val="009F5D2C"/>
    <w:rsid w:val="009F66B3"/>
    <w:rsid w:val="009F7C07"/>
    <w:rsid w:val="00A00915"/>
    <w:rsid w:val="00A064D7"/>
    <w:rsid w:val="00A24EE8"/>
    <w:rsid w:val="00A30102"/>
    <w:rsid w:val="00A301B1"/>
    <w:rsid w:val="00A30AEF"/>
    <w:rsid w:val="00A32E87"/>
    <w:rsid w:val="00A3462D"/>
    <w:rsid w:val="00A348FC"/>
    <w:rsid w:val="00A40224"/>
    <w:rsid w:val="00A42EF5"/>
    <w:rsid w:val="00A43D0A"/>
    <w:rsid w:val="00A4521A"/>
    <w:rsid w:val="00A52784"/>
    <w:rsid w:val="00A671EE"/>
    <w:rsid w:val="00A76A82"/>
    <w:rsid w:val="00A770F9"/>
    <w:rsid w:val="00A77566"/>
    <w:rsid w:val="00A80A65"/>
    <w:rsid w:val="00A80FA5"/>
    <w:rsid w:val="00A85C54"/>
    <w:rsid w:val="00A92F1C"/>
    <w:rsid w:val="00A96EE8"/>
    <w:rsid w:val="00AA4343"/>
    <w:rsid w:val="00AA48C7"/>
    <w:rsid w:val="00AA6B0F"/>
    <w:rsid w:val="00AA77D8"/>
    <w:rsid w:val="00AB5FDF"/>
    <w:rsid w:val="00AC3B13"/>
    <w:rsid w:val="00AD1474"/>
    <w:rsid w:val="00AD385B"/>
    <w:rsid w:val="00AE3AE1"/>
    <w:rsid w:val="00AF2177"/>
    <w:rsid w:val="00AF51CA"/>
    <w:rsid w:val="00B06FE3"/>
    <w:rsid w:val="00B14865"/>
    <w:rsid w:val="00B203AB"/>
    <w:rsid w:val="00B304EF"/>
    <w:rsid w:val="00B31A75"/>
    <w:rsid w:val="00B43792"/>
    <w:rsid w:val="00B53619"/>
    <w:rsid w:val="00B54F41"/>
    <w:rsid w:val="00B55481"/>
    <w:rsid w:val="00B56C8A"/>
    <w:rsid w:val="00B57D04"/>
    <w:rsid w:val="00B617D1"/>
    <w:rsid w:val="00B71674"/>
    <w:rsid w:val="00B7457C"/>
    <w:rsid w:val="00B76B00"/>
    <w:rsid w:val="00B833D1"/>
    <w:rsid w:val="00B85E27"/>
    <w:rsid w:val="00B95966"/>
    <w:rsid w:val="00B95A25"/>
    <w:rsid w:val="00BA50E8"/>
    <w:rsid w:val="00BA64D2"/>
    <w:rsid w:val="00BB0BD4"/>
    <w:rsid w:val="00BB2DE4"/>
    <w:rsid w:val="00BB3390"/>
    <w:rsid w:val="00BB7F97"/>
    <w:rsid w:val="00BC0EC5"/>
    <w:rsid w:val="00BC4EF8"/>
    <w:rsid w:val="00BC651E"/>
    <w:rsid w:val="00BD418F"/>
    <w:rsid w:val="00BD41A0"/>
    <w:rsid w:val="00BD49DB"/>
    <w:rsid w:val="00BD5371"/>
    <w:rsid w:val="00BE1DB4"/>
    <w:rsid w:val="00BE6DCD"/>
    <w:rsid w:val="00BE7E1F"/>
    <w:rsid w:val="00BF1FFA"/>
    <w:rsid w:val="00BF227C"/>
    <w:rsid w:val="00BF2F7F"/>
    <w:rsid w:val="00BF407F"/>
    <w:rsid w:val="00BF559C"/>
    <w:rsid w:val="00BF5E6C"/>
    <w:rsid w:val="00BF658E"/>
    <w:rsid w:val="00C01626"/>
    <w:rsid w:val="00C0271E"/>
    <w:rsid w:val="00C07228"/>
    <w:rsid w:val="00C10CD3"/>
    <w:rsid w:val="00C1192B"/>
    <w:rsid w:val="00C17DF4"/>
    <w:rsid w:val="00C21E40"/>
    <w:rsid w:val="00C225A5"/>
    <w:rsid w:val="00C23893"/>
    <w:rsid w:val="00C24325"/>
    <w:rsid w:val="00C25860"/>
    <w:rsid w:val="00C26879"/>
    <w:rsid w:val="00C33DF5"/>
    <w:rsid w:val="00C34541"/>
    <w:rsid w:val="00C35D20"/>
    <w:rsid w:val="00C45F41"/>
    <w:rsid w:val="00C466C9"/>
    <w:rsid w:val="00C5320C"/>
    <w:rsid w:val="00C57AF3"/>
    <w:rsid w:val="00C604F6"/>
    <w:rsid w:val="00C65AA2"/>
    <w:rsid w:val="00C66AE6"/>
    <w:rsid w:val="00C702F7"/>
    <w:rsid w:val="00C76453"/>
    <w:rsid w:val="00C80ADA"/>
    <w:rsid w:val="00C8233D"/>
    <w:rsid w:val="00C846DE"/>
    <w:rsid w:val="00C85943"/>
    <w:rsid w:val="00C86492"/>
    <w:rsid w:val="00C94917"/>
    <w:rsid w:val="00C959D3"/>
    <w:rsid w:val="00CA0349"/>
    <w:rsid w:val="00CA0F7A"/>
    <w:rsid w:val="00CA186E"/>
    <w:rsid w:val="00CA4C34"/>
    <w:rsid w:val="00CB07FE"/>
    <w:rsid w:val="00CB0D57"/>
    <w:rsid w:val="00CB2334"/>
    <w:rsid w:val="00CB3E20"/>
    <w:rsid w:val="00CB68D7"/>
    <w:rsid w:val="00CB6DC3"/>
    <w:rsid w:val="00CC65C1"/>
    <w:rsid w:val="00CD7A18"/>
    <w:rsid w:val="00CE02CA"/>
    <w:rsid w:val="00CE2B73"/>
    <w:rsid w:val="00CE2F5D"/>
    <w:rsid w:val="00CE32C9"/>
    <w:rsid w:val="00CE5491"/>
    <w:rsid w:val="00CE59DC"/>
    <w:rsid w:val="00CE64F8"/>
    <w:rsid w:val="00CE70B4"/>
    <w:rsid w:val="00CF2AE2"/>
    <w:rsid w:val="00D00069"/>
    <w:rsid w:val="00D00954"/>
    <w:rsid w:val="00D020F7"/>
    <w:rsid w:val="00D02BA9"/>
    <w:rsid w:val="00D031B7"/>
    <w:rsid w:val="00D05423"/>
    <w:rsid w:val="00D1252B"/>
    <w:rsid w:val="00D127AC"/>
    <w:rsid w:val="00D1412E"/>
    <w:rsid w:val="00D146DE"/>
    <w:rsid w:val="00D16AB5"/>
    <w:rsid w:val="00D17DC9"/>
    <w:rsid w:val="00D17E69"/>
    <w:rsid w:val="00D269DC"/>
    <w:rsid w:val="00D2742E"/>
    <w:rsid w:val="00D31AFC"/>
    <w:rsid w:val="00D33497"/>
    <w:rsid w:val="00D36A2E"/>
    <w:rsid w:val="00D408F5"/>
    <w:rsid w:val="00D42564"/>
    <w:rsid w:val="00D471FC"/>
    <w:rsid w:val="00D50BBF"/>
    <w:rsid w:val="00D5128B"/>
    <w:rsid w:val="00D519A4"/>
    <w:rsid w:val="00D52C84"/>
    <w:rsid w:val="00D539D9"/>
    <w:rsid w:val="00D53C6B"/>
    <w:rsid w:val="00D60AFD"/>
    <w:rsid w:val="00D63B71"/>
    <w:rsid w:val="00D6688F"/>
    <w:rsid w:val="00D67B5C"/>
    <w:rsid w:val="00D700E2"/>
    <w:rsid w:val="00D73960"/>
    <w:rsid w:val="00D74DBD"/>
    <w:rsid w:val="00D767D2"/>
    <w:rsid w:val="00D8282B"/>
    <w:rsid w:val="00D83D97"/>
    <w:rsid w:val="00D921F7"/>
    <w:rsid w:val="00D94F63"/>
    <w:rsid w:val="00D95B13"/>
    <w:rsid w:val="00DA232C"/>
    <w:rsid w:val="00DA55F3"/>
    <w:rsid w:val="00DA7605"/>
    <w:rsid w:val="00DB09E7"/>
    <w:rsid w:val="00DB3EA5"/>
    <w:rsid w:val="00DB4DF6"/>
    <w:rsid w:val="00DB74C7"/>
    <w:rsid w:val="00DC03C4"/>
    <w:rsid w:val="00DC2E4C"/>
    <w:rsid w:val="00DC3DD6"/>
    <w:rsid w:val="00DC459D"/>
    <w:rsid w:val="00DC5D23"/>
    <w:rsid w:val="00DD367C"/>
    <w:rsid w:val="00DD5C08"/>
    <w:rsid w:val="00DD69F3"/>
    <w:rsid w:val="00DE113D"/>
    <w:rsid w:val="00DE1E78"/>
    <w:rsid w:val="00DE2AA9"/>
    <w:rsid w:val="00DE2CDF"/>
    <w:rsid w:val="00DE310D"/>
    <w:rsid w:val="00DE4FD8"/>
    <w:rsid w:val="00DE7B5A"/>
    <w:rsid w:val="00DF2E6A"/>
    <w:rsid w:val="00DF36B7"/>
    <w:rsid w:val="00DF3836"/>
    <w:rsid w:val="00DF3C19"/>
    <w:rsid w:val="00E12EE6"/>
    <w:rsid w:val="00E165BF"/>
    <w:rsid w:val="00E173A8"/>
    <w:rsid w:val="00E22CBC"/>
    <w:rsid w:val="00E269C8"/>
    <w:rsid w:val="00E308C0"/>
    <w:rsid w:val="00E3741A"/>
    <w:rsid w:val="00E37E9C"/>
    <w:rsid w:val="00E432D6"/>
    <w:rsid w:val="00E47C8E"/>
    <w:rsid w:val="00E50285"/>
    <w:rsid w:val="00E517CF"/>
    <w:rsid w:val="00E519C5"/>
    <w:rsid w:val="00E558E6"/>
    <w:rsid w:val="00E55CD2"/>
    <w:rsid w:val="00E61539"/>
    <w:rsid w:val="00E62051"/>
    <w:rsid w:val="00E648E1"/>
    <w:rsid w:val="00E702F3"/>
    <w:rsid w:val="00E730F6"/>
    <w:rsid w:val="00E83E49"/>
    <w:rsid w:val="00E920F3"/>
    <w:rsid w:val="00EB2FE4"/>
    <w:rsid w:val="00EB40BB"/>
    <w:rsid w:val="00EB6497"/>
    <w:rsid w:val="00EB66E2"/>
    <w:rsid w:val="00EB7C41"/>
    <w:rsid w:val="00EC038B"/>
    <w:rsid w:val="00ED1313"/>
    <w:rsid w:val="00ED2DC8"/>
    <w:rsid w:val="00ED728E"/>
    <w:rsid w:val="00EE1514"/>
    <w:rsid w:val="00EF2139"/>
    <w:rsid w:val="00EF5AB4"/>
    <w:rsid w:val="00EF7D86"/>
    <w:rsid w:val="00F0561D"/>
    <w:rsid w:val="00F07537"/>
    <w:rsid w:val="00F10FC0"/>
    <w:rsid w:val="00F13485"/>
    <w:rsid w:val="00F15A87"/>
    <w:rsid w:val="00F15E9F"/>
    <w:rsid w:val="00F1643E"/>
    <w:rsid w:val="00F227E9"/>
    <w:rsid w:val="00F22EEE"/>
    <w:rsid w:val="00F31BD9"/>
    <w:rsid w:val="00F323C6"/>
    <w:rsid w:val="00F37F7B"/>
    <w:rsid w:val="00F4456A"/>
    <w:rsid w:val="00F44EE9"/>
    <w:rsid w:val="00F45BEA"/>
    <w:rsid w:val="00F50088"/>
    <w:rsid w:val="00F50DD1"/>
    <w:rsid w:val="00F52E8F"/>
    <w:rsid w:val="00F55CCA"/>
    <w:rsid w:val="00F621C6"/>
    <w:rsid w:val="00F62CDD"/>
    <w:rsid w:val="00F64906"/>
    <w:rsid w:val="00F71A8E"/>
    <w:rsid w:val="00F736E6"/>
    <w:rsid w:val="00F74DCB"/>
    <w:rsid w:val="00F7682A"/>
    <w:rsid w:val="00F87AE5"/>
    <w:rsid w:val="00F92E3E"/>
    <w:rsid w:val="00F97509"/>
    <w:rsid w:val="00FA1DE1"/>
    <w:rsid w:val="00FA545F"/>
    <w:rsid w:val="00FB68D0"/>
    <w:rsid w:val="00FC6EAD"/>
    <w:rsid w:val="00FC7538"/>
    <w:rsid w:val="00FD1E11"/>
    <w:rsid w:val="00FD2662"/>
    <w:rsid w:val="00FD2D35"/>
    <w:rsid w:val="00FD32B7"/>
    <w:rsid w:val="00FD7925"/>
    <w:rsid w:val="00FE0CCA"/>
    <w:rsid w:val="00FE1E4F"/>
    <w:rsid w:val="00FE310A"/>
    <w:rsid w:val="00FE40BB"/>
    <w:rsid w:val="00FF04DE"/>
    <w:rsid w:val="00FF29A1"/>
    <w:rsid w:val="00FF3C38"/>
    <w:rsid w:val="00F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D8D5F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</w:rPr>
  </w:style>
  <w:style w:type="paragraph" w:styleId="Heading1">
    <w:name w:val="heading 1"/>
    <w:basedOn w:val="Normal"/>
    <w:next w:val="Normal"/>
    <w:pPr>
      <w:keepNext/>
      <w:tabs>
        <w:tab w:val="left" w:pos="720"/>
        <w:tab w:val="left" w:pos="1440"/>
      </w:tabs>
      <w:spacing w:line="455" w:lineRule="atLeast"/>
      <w:ind w:left="1440" w:hanging="1440"/>
      <w:outlineLvl w:val="0"/>
    </w:pPr>
    <w:rPr>
      <w:rFonts w:ascii="Courier New" w:hAnsi="Courier New"/>
      <w:sz w:val="24"/>
    </w:rPr>
  </w:style>
  <w:style w:type="paragraph" w:styleId="Heading2">
    <w:name w:val="heading 2"/>
    <w:basedOn w:val="Normal"/>
    <w:next w:val="Normal"/>
    <w:pPr>
      <w:keepNext/>
      <w:jc w:val="right"/>
      <w:outlineLvl w:val="1"/>
    </w:pPr>
    <w:rPr>
      <w:b/>
      <w:sz w:val="24"/>
    </w:rPr>
  </w:style>
  <w:style w:type="paragraph" w:styleId="Heading3">
    <w:name w:val="heading 3"/>
    <w:basedOn w:val="Normal"/>
    <w:next w:val="Normal"/>
    <w:pPr>
      <w:keepNext/>
      <w:jc w:val="center"/>
      <w:outlineLvl w:val="2"/>
    </w:pPr>
    <w:rPr>
      <w:rFonts w:ascii="Courier New" w:hAnsi="Courier New"/>
      <w:spacing w:val="16"/>
      <w:sz w:val="26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rFonts w:ascii="Courier New" w:hAnsi="Courier New"/>
      <w:b/>
      <w:bCs/>
      <w:sz w:val="24"/>
    </w:rPr>
  </w:style>
  <w:style w:type="paragraph" w:styleId="Heading5">
    <w:name w:val="heading 5"/>
    <w:basedOn w:val="Normal"/>
    <w:next w:val="Normal"/>
    <w:pPr>
      <w:keepNext/>
      <w:outlineLvl w:val="4"/>
    </w:pPr>
    <w:rPr>
      <w:rFonts w:ascii="Courier New" w:hAnsi="Courier New"/>
      <w:b/>
      <w:bCs/>
      <w:sz w:val="24"/>
    </w:rPr>
  </w:style>
  <w:style w:type="paragraph" w:styleId="Heading6">
    <w:name w:val="heading 6"/>
    <w:basedOn w:val="Normal"/>
    <w:next w:val="Normal"/>
    <w:pPr>
      <w:keepNext/>
      <w:suppressLineNumbers/>
      <w:ind w:left="630"/>
      <w:outlineLvl w:val="5"/>
    </w:pPr>
    <w:rPr>
      <w:rFonts w:ascii="Courier New" w:hAnsi="Courier New"/>
      <w:b/>
      <w:spacing w:val="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LineNumber">
    <w:name w:val="line number"/>
    <w:rPr>
      <w:rFonts w:ascii="Courier New" w:hAnsi="Courier New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tabs>
        <w:tab w:val="left" w:pos="720"/>
        <w:tab w:val="left" w:pos="1440"/>
        <w:tab w:val="left" w:pos="1800"/>
      </w:tabs>
      <w:spacing w:line="560" w:lineRule="exact"/>
      <w:ind w:left="720" w:right="306"/>
    </w:pPr>
    <w:rPr>
      <w:rFonts w:ascii="Courier New" w:hAnsi="Courier New"/>
      <w:sz w:val="24"/>
    </w:rPr>
  </w:style>
  <w:style w:type="paragraph" w:styleId="Title">
    <w:name w:val="Title"/>
    <w:basedOn w:val="Normal"/>
    <w:pPr>
      <w:suppressLineNumbers/>
      <w:spacing w:line="245" w:lineRule="exact"/>
      <w:ind w:left="630"/>
      <w:jc w:val="center"/>
    </w:pPr>
    <w:rPr>
      <w:rFonts w:ascii="Courier New" w:hAnsi="Courier New"/>
      <w:b/>
      <w:spacing w:val="6"/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rsid w:val="00B203AB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073412"/>
    <w:pPr>
      <w:widowControl/>
    </w:pPr>
    <w:rPr>
      <w:rFonts w:ascii="Consolas" w:eastAsia="Calibri" w:hAnsi="Consolas"/>
      <w:snapToGrid/>
      <w:sz w:val="21"/>
      <w:szCs w:val="21"/>
    </w:rPr>
  </w:style>
  <w:style w:type="character" w:customStyle="1" w:styleId="PlainTextChar">
    <w:name w:val="Plain Text Char"/>
    <w:link w:val="PlainText"/>
    <w:uiPriority w:val="99"/>
    <w:rsid w:val="00073412"/>
    <w:rPr>
      <w:rFonts w:ascii="Consolas" w:eastAsia="Calibri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**Q:*"/>
        <w:style w:val="Normal"/>
        <w:category>
          <w:name w:val="General"/>
          <w:gallery w:val="autoTxt"/>
        </w:category>
        <w:behaviors>
          <w:behavior w:val="content"/>
        </w:behaviors>
        <w:guid w:val="{BAF6600C-32B7-4341-948F-6DE22FCC38E8}"/>
      </w:docPartPr>
      <w:docPartBody>
        <w:p w:rsidR="00292193" w:rsidRPr="0032616B" w:rsidRDefault="00292193" w:rsidP="0032616B">
          <w:pPr>
            <w:spacing w:line="456" w:lineRule="auto"/>
            <w:rPr>
              <w:rFonts w:ascii="Courier New" w:hAnsi="Courier New" w:cs="Courier New"/>
              <w:sz w:val="24"/>
              <w:szCs w:val="24"/>
            </w:rPr>
          </w:pPr>
          <w:r>
            <w:rPr>
              <w:rFonts w:ascii="Courier New" w:hAnsi="Courier New" w:cs="Courier New"/>
              <w:sz w:val="24"/>
              <w:szCs w:val="24"/>
            </w:rPr>
            <w:tab/>
          </w:r>
          <w:r>
            <w:rPr>
              <w:rFonts w:ascii="Courier New" w:hAnsi="Courier New" w:cs="Courier New"/>
              <w:sz w:val="24"/>
              <w:szCs w:val="24"/>
            </w:rPr>
            <w:tab/>
            <w:t>Q:</w:t>
          </w:r>
          <w:r>
            <w:rPr>
              <w:rFonts w:ascii="Courier New" w:hAnsi="Courier New" w:cs="Courier New"/>
              <w:sz w:val="24"/>
              <w:szCs w:val="24"/>
            </w:rPr>
            <w:tab/>
          </w:r>
        </w:p>
        <w:p w:rsidR="00AA248F" w:rsidRDefault="00AA248F"/>
      </w:docPartBody>
    </w:docPart>
    <w:docPart>
      <w:docPartPr>
        <w:name w:val="SimpleAutoText"/>
        <w:style w:val="Normal"/>
        <w:category>
          <w:name w:val="General"/>
          <w:gallery w:val="autoTxt"/>
        </w:category>
        <w:behaviors>
          <w:behavior w:val="content"/>
        </w:behaviors>
        <w:guid w:val="{27D76DB5-9DC6-4E66-925B-9CE0C9A258BB}"/>
      </w:docPartPr>
      <w:docPartBody>
        <w:p w:rsidR="00AA248F" w:rsidRPr="00F10FC0" w:rsidRDefault="00AA248F" w:rsidP="00F10FC0">
          <w:pPr>
            <w:spacing w:line="456" w:lineRule="auto"/>
            <w:rPr>
              <w:rFonts w:ascii="Courier New" w:hAnsi="Courier New" w:cs="Courier New"/>
              <w:sz w:val="24"/>
              <w:szCs w:val="24"/>
            </w:rPr>
          </w:pPr>
          <w:r>
            <w:rPr>
              <w:rFonts w:ascii="Courier New" w:hAnsi="Courier New" w:cs="Courier New"/>
              <w:sz w:val="24"/>
              <w:szCs w:val="24"/>
            </w:rPr>
            <w:t>SimpleAutoText</w:t>
          </w:r>
        </w:p>
        <w:p w:rsidR="00581864" w:rsidRDefault="00581864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93"/>
    <w:rsid w:val="00083A71"/>
    <w:rsid w:val="00292193"/>
    <w:rsid w:val="002A774C"/>
    <w:rsid w:val="00581864"/>
    <w:rsid w:val="00A739EA"/>
    <w:rsid w:val="00AA248F"/>
    <w:rsid w:val="00C455AB"/>
    <w:rsid w:val="00E0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19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9E085-501B-4F66-8F26-83059B5F2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Transcript.dotm</Template>
  <TotalTime>5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INTERVIEW OF:</vt:lpstr>
    </vt:vector>
  </TitlesOfParts>
  <Company>Toshiba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OF:</dc:title>
  <dc:subject/>
  <dc:creator>Joey Rappaport</dc:creator>
  <cp:keywords/>
  <cp:lastModifiedBy>Joey Rappaport</cp:lastModifiedBy>
  <cp:revision>10</cp:revision>
  <cp:lastPrinted>2012-02-24T21:57:00Z</cp:lastPrinted>
  <dcterms:created xsi:type="dcterms:W3CDTF">2023-05-22T18:20:00Z</dcterms:created>
  <dcterms:modified xsi:type="dcterms:W3CDTF">2023-05-23T21:51:00Z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Name</vt:lpwstr>
  </property>
</Properties>
</file>